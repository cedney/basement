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tblGrid>
      <w:tr w:rsidR="004B7E44" w14:paraId="439D67CD" w14:textId="77777777" w:rsidTr="004B7E44">
        <w:trPr>
          <w:trHeight w:val="2536"/>
        </w:trPr>
        <w:tc>
          <w:tcPr>
            <w:tcW w:w="8541" w:type="dxa"/>
            <w:tcBorders>
              <w:top w:val="nil"/>
              <w:left w:val="nil"/>
              <w:bottom w:val="nil"/>
              <w:right w:val="nil"/>
            </w:tcBorders>
          </w:tcPr>
          <w:p w14:paraId="34CD41CE" w14:textId="77777777" w:rsidR="004B7E44" w:rsidRDefault="004B7E44" w:rsidP="004B7E44">
            <w:r>
              <w:rPr>
                <w:noProof/>
              </w:rPr>
              <mc:AlternateContent>
                <mc:Choice Requires="wps">
                  <w:drawing>
                    <wp:inline distT="0" distB="0" distL="0" distR="0" wp14:anchorId="70D1E63F" wp14:editId="3F7AE05E">
                      <wp:extent cx="5138670" cy="2562225"/>
                      <wp:effectExtent l="0" t="0" r="0" b="0"/>
                      <wp:docPr id="8" name="Text Box 8"/>
                      <wp:cNvGraphicFramePr/>
                      <a:graphic xmlns:a="http://schemas.openxmlformats.org/drawingml/2006/main">
                        <a:graphicData uri="http://schemas.microsoft.com/office/word/2010/wordprocessingShape">
                          <wps:wsp>
                            <wps:cNvSpPr txBox="1"/>
                            <wps:spPr>
                              <a:xfrm>
                                <a:off x="0" y="0"/>
                                <a:ext cx="5138670" cy="2562225"/>
                              </a:xfrm>
                              <a:prstGeom prst="rect">
                                <a:avLst/>
                              </a:prstGeom>
                              <a:noFill/>
                              <a:ln w="6350">
                                <a:noFill/>
                              </a:ln>
                            </wps:spPr>
                            <wps:txbx>
                              <w:txbxContent>
                                <w:p w14:paraId="49BC8EA0" w14:textId="77777777" w:rsidR="004B7E44" w:rsidRPr="004B7E44" w:rsidRDefault="004B7E44" w:rsidP="004B7E44">
                                  <w:pPr>
                                    <w:pStyle w:val="Title"/>
                                  </w:pPr>
                                  <w:r w:rsidRPr="004B7E44">
                                    <w:t xml:space="preserve">PROPOSAL AND </w:t>
                                  </w:r>
                                  <w:r w:rsidR="00156E1C">
                                    <w:t>INVESTMENT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D1E63F" id="_x0000_t202" coordsize="21600,21600" o:spt="202" path="m,l,21600r21600,l21600,xe">
                      <v:stroke joinstyle="miter"/>
                      <v:path gradientshapeok="t" o:connecttype="rect"/>
                    </v:shapetype>
                    <v:shape id="Text Box 8" o:spid="_x0000_s1026" type="#_x0000_t202" style="width:404.6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" filled="f" stroked="f" strokeweight=".5pt">
                      <v:textbox>
                        <w:txbxContent>
                          <w:p w14:paraId="49BC8EA0" w14:textId="77777777" w:rsidR="004B7E44" w:rsidRPr="004B7E44" w:rsidRDefault="004B7E44" w:rsidP="004B7E44">
                            <w:pPr>
                              <w:pStyle w:val="Title"/>
                            </w:pPr>
                            <w:r w:rsidRPr="004B7E44">
                              <w:t xml:space="preserve">PROPOSAL AND </w:t>
                            </w:r>
                            <w:r w:rsidR="00156E1C">
                              <w:t>INVESTMENT STRATEGY</w:t>
                            </w:r>
                          </w:p>
                        </w:txbxContent>
                      </v:textbox>
                      <w10:anchorlock/>
                    </v:shape>
                  </w:pict>
                </mc:Fallback>
              </mc:AlternateContent>
            </w:r>
          </w:p>
          <w:p w14:paraId="416254ED" w14:textId="77777777" w:rsidR="004B7E44" w:rsidRDefault="004B7E44" w:rsidP="004B7E44">
            <w:r>
              <w:rPr>
                <w:noProof/>
              </w:rPr>
              <mc:AlternateContent>
                <mc:Choice Requires="wps">
                  <w:drawing>
                    <wp:inline distT="0" distB="0" distL="0" distR="0" wp14:anchorId="67FE5C20" wp14:editId="242119A2">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15949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460E0CF" w14:textId="77777777" w:rsidR="004B7E44" w:rsidRDefault="004B7E44" w:rsidP="004B7E44">
            <w:r>
              <w:rPr>
                <w:noProof/>
              </w:rPr>
              <mc:AlternateContent>
                <mc:Choice Requires="wps">
                  <w:drawing>
                    <wp:inline distT="0" distB="0" distL="0" distR="0" wp14:anchorId="24E125CF" wp14:editId="6C743463">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C96358D" w14:textId="77777777" w:rsidR="004B7E44" w:rsidRPr="00156E1C" w:rsidRDefault="00156E1C" w:rsidP="004B7E44">
                                  <w:pPr>
                                    <w:pStyle w:val="Subtitle"/>
                                    <w:rPr>
                                      <w:sz w:val="40"/>
                                      <w:szCs w:val="40"/>
                                    </w:rPr>
                                  </w:pPr>
                                  <w:r w:rsidRPr="00156E1C">
                                    <w:rPr>
                                      <w:sz w:val="40"/>
                                      <w:szCs w:val="40"/>
                                    </w:rPr>
                                    <w:t>CLAUDE J. EDNEY FUNEAL HOME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E125CF"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7C96358D" w14:textId="77777777" w:rsidR="004B7E44" w:rsidRPr="00156E1C" w:rsidRDefault="00156E1C" w:rsidP="004B7E44">
                            <w:pPr>
                              <w:pStyle w:val="Subtitle"/>
                              <w:rPr>
                                <w:sz w:val="40"/>
                                <w:szCs w:val="40"/>
                              </w:rPr>
                            </w:pPr>
                            <w:r w:rsidRPr="00156E1C">
                              <w:rPr>
                                <w:sz w:val="40"/>
                                <w:szCs w:val="40"/>
                              </w:rPr>
                              <w:t>CLAUDE J. EDNEY FUNEAL HOME INC</w:t>
                            </w:r>
                          </w:p>
                        </w:txbxContent>
                      </v:textbox>
                      <w10:anchorlock/>
                    </v:shape>
                  </w:pict>
                </mc:Fallback>
              </mc:AlternateContent>
            </w:r>
          </w:p>
        </w:tc>
      </w:tr>
      <w:tr w:rsidR="004B7E44" w14:paraId="5F2E1EFD" w14:textId="77777777" w:rsidTr="004B7E44">
        <w:trPr>
          <w:trHeight w:val="3814"/>
        </w:trPr>
        <w:tc>
          <w:tcPr>
            <w:tcW w:w="8541" w:type="dxa"/>
            <w:tcBorders>
              <w:top w:val="nil"/>
              <w:left w:val="nil"/>
              <w:bottom w:val="nil"/>
              <w:right w:val="nil"/>
            </w:tcBorders>
            <w:vAlign w:val="bottom"/>
          </w:tcPr>
          <w:p w14:paraId="08A3EE08" w14:textId="77777777" w:rsidR="004B7E44" w:rsidRDefault="004B7E44" w:rsidP="004B7E44">
            <w:pPr>
              <w:rPr>
                <w:noProof/>
              </w:rPr>
            </w:pPr>
            <w:r>
              <w:rPr>
                <w:noProof/>
              </w:rPr>
              <mc:AlternateContent>
                <mc:Choice Requires="wps">
                  <w:drawing>
                    <wp:inline distT="0" distB="0" distL="0" distR="0" wp14:anchorId="410AB107" wp14:editId="52362525">
                      <wp:extent cx="6038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6038850" cy="469557"/>
                              </a:xfrm>
                              <a:prstGeom prst="rect">
                                <a:avLst/>
                              </a:prstGeom>
                              <a:noFill/>
                              <a:ln w="6350">
                                <a:noFill/>
                              </a:ln>
                            </wps:spPr>
                            <wps:txbx>
                              <w:txbxContent>
                                <w:p w14:paraId="47ED1331" w14:textId="77777777" w:rsidR="004B7E44" w:rsidRPr="004B7E44" w:rsidRDefault="00156E1C" w:rsidP="004B7E44">
                                  <w:pPr>
                                    <w:pStyle w:val="Heading1"/>
                                  </w:pPr>
                                  <w:r>
                                    <w:t>CLAUDE J. EDNEY FUNEARAL HOME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AB107" id="Text Box 6" o:spid="_x0000_s1028" type="#_x0000_t202" style="width:47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" filled="f" stroked="f" strokeweight=".5pt">
                      <v:textbox>
                        <w:txbxContent>
                          <w:p w14:paraId="47ED1331" w14:textId="77777777" w:rsidR="004B7E44" w:rsidRPr="004B7E44" w:rsidRDefault="00156E1C" w:rsidP="004B7E44">
                            <w:pPr>
                              <w:pStyle w:val="Heading1"/>
                            </w:pPr>
                            <w:r>
                              <w:t>CLAUDE J. EDNEY FUNEARAL HOME INC</w:t>
                            </w:r>
                          </w:p>
                        </w:txbxContent>
                      </v:textbox>
                      <w10:anchorlock/>
                    </v:shape>
                  </w:pict>
                </mc:Fallback>
              </mc:AlternateContent>
            </w:r>
          </w:p>
          <w:p w14:paraId="13EF521F" w14:textId="77777777" w:rsidR="004B7E44" w:rsidRDefault="004B7E44" w:rsidP="004B7E44">
            <w:pPr>
              <w:rPr>
                <w:noProof/>
              </w:rPr>
            </w:pPr>
            <w:r>
              <w:rPr>
                <w:noProof/>
              </w:rPr>
              <mc:AlternateContent>
                <mc:Choice Requires="wps">
                  <w:drawing>
                    <wp:inline distT="0" distB="0" distL="0" distR="0" wp14:anchorId="023BE0D9" wp14:editId="4E2DA798">
                      <wp:extent cx="226695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266950" cy="605155"/>
                              </a:xfrm>
                              <a:prstGeom prst="rect">
                                <a:avLst/>
                              </a:prstGeom>
                              <a:noFill/>
                              <a:ln w="6350">
                                <a:noFill/>
                              </a:ln>
                            </wps:spPr>
                            <wps:txbx>
                              <w:txbxContent>
                                <w:p w14:paraId="1DE37DA4" w14:textId="77777777" w:rsidR="004B7E44" w:rsidRDefault="00156E1C" w:rsidP="004B7E44">
                                  <w:r>
                                    <w:t>634 SHARON AVENUE</w:t>
                                  </w:r>
                                </w:p>
                                <w:p w14:paraId="3B57BC0B" w14:textId="77777777" w:rsidR="00156E1C" w:rsidRPr="004B7E44" w:rsidRDefault="00156E1C" w:rsidP="004B7E44">
                                  <w:r>
                                    <w:t>SHARON HILL, 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3BE0D9" id="Text Box 7" o:spid="_x0000_s1029" type="#_x0000_t202" style="width:178.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" filled="f" stroked="f" strokeweight=".5pt">
                      <v:textbox>
                        <w:txbxContent>
                          <w:p w14:paraId="1DE37DA4" w14:textId="77777777" w:rsidR="004B7E44" w:rsidRDefault="00156E1C" w:rsidP="004B7E44">
                            <w:r>
                              <w:t>634 SHARON AVENUE</w:t>
                            </w:r>
                          </w:p>
                          <w:p w14:paraId="3B57BC0B" w14:textId="77777777" w:rsidR="00156E1C" w:rsidRPr="004B7E44" w:rsidRDefault="00156E1C" w:rsidP="004B7E44">
                            <w:r>
                              <w:t>SHARON HILL, PA</w:t>
                            </w:r>
                          </w:p>
                        </w:txbxContent>
                      </v:textbox>
                      <w10:anchorlock/>
                    </v:shape>
                  </w:pict>
                </mc:Fallback>
              </mc:AlternateContent>
            </w:r>
            <w:r>
              <w:rPr>
                <w:noProof/>
              </w:rPr>
              <mc:AlternateContent>
                <mc:Choice Requires="wps">
                  <w:drawing>
                    <wp:inline distT="0" distB="0" distL="0" distR="0" wp14:anchorId="488345FE" wp14:editId="6F20EE99">
                      <wp:extent cx="357187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3571875" cy="605155"/>
                              </a:xfrm>
                              <a:prstGeom prst="rect">
                                <a:avLst/>
                              </a:prstGeom>
                              <a:noFill/>
                              <a:ln w="6350">
                                <a:noFill/>
                              </a:ln>
                            </wps:spPr>
                            <wps:txbx>
                              <w:txbxContent>
                                <w:p w14:paraId="371C4C5F" w14:textId="77777777" w:rsidR="004B7E44" w:rsidRDefault="004B7E44" w:rsidP="004B7E44">
                                  <w:r>
                                    <w:t>Phone</w:t>
                                  </w:r>
                                  <w:r w:rsidR="00156E1C">
                                    <w:t xml:space="preserve"> – 610-586-8890</w:t>
                                  </w:r>
                                </w:p>
                                <w:p w14:paraId="53AABC51" w14:textId="77777777" w:rsidR="004B7E44" w:rsidRPr="004B7E44" w:rsidRDefault="004B7E44" w:rsidP="004B7E44">
                                  <w:r>
                                    <w:t>Email</w:t>
                                  </w:r>
                                  <w:r w:rsidR="00156E1C">
                                    <w:t xml:space="preserve">- cjedneyfuneralhomeinc@yahoo.com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8345FE" id="Text Box 10" o:spid="_x0000_s1030" type="#_x0000_t202" style="width:281.2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" filled="f" stroked="f" strokeweight=".5pt">
                      <v:textbox>
                        <w:txbxContent>
                          <w:p w14:paraId="371C4C5F" w14:textId="77777777" w:rsidR="004B7E44" w:rsidRDefault="004B7E44" w:rsidP="004B7E44">
                            <w:r>
                              <w:t>Phone</w:t>
                            </w:r>
                            <w:r w:rsidR="00156E1C">
                              <w:t xml:space="preserve"> – 610-586-8890</w:t>
                            </w:r>
                          </w:p>
                          <w:p w14:paraId="53AABC51" w14:textId="77777777" w:rsidR="004B7E44" w:rsidRPr="004B7E44" w:rsidRDefault="004B7E44" w:rsidP="004B7E44">
                            <w:r>
                              <w:t>Email</w:t>
                            </w:r>
                            <w:r w:rsidR="00156E1C">
                              <w:t xml:space="preserve">- cjedneyfuneralhomeinc@yahoo.com </w:t>
                            </w:r>
                          </w:p>
                        </w:txbxContent>
                      </v:textbox>
                      <w10:anchorlock/>
                    </v:shape>
                  </w:pict>
                </mc:Fallback>
              </mc:AlternateContent>
            </w:r>
          </w:p>
        </w:tc>
      </w:tr>
    </w:tbl>
    <w:p w14:paraId="0767C4CD" w14:textId="77777777" w:rsidR="004B7E44" w:rsidRDefault="004B7E44" w:rsidP="004B7E44">
      <w:r>
        <w:rPr>
          <w:noProof/>
        </w:rPr>
        <w:drawing>
          <wp:anchor distT="0" distB="0" distL="114300" distR="114300" simplePos="0" relativeHeight="251658240" behindDoc="1" locked="0" layoutInCell="1" allowOverlap="1" wp14:anchorId="5D6E4ECE" wp14:editId="6BD20BFA">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32F5ADBC" w14:textId="77777777" w:rsidR="004B7E44" w:rsidRDefault="00156E1C">
      <w:pPr>
        <w:spacing w:after="200"/>
      </w:pPr>
      <w:r>
        <w:rPr>
          <w:noProof/>
        </w:rPr>
        <mc:AlternateContent>
          <mc:Choice Requires="wps">
            <w:drawing>
              <wp:anchor distT="0" distB="0" distL="114300" distR="114300" simplePos="0" relativeHeight="251659264" behindDoc="1" locked="0" layoutInCell="1" allowOverlap="1" wp14:anchorId="38B9D59A" wp14:editId="4C443C80">
                <wp:simplePos x="0" y="0"/>
                <wp:positionH relativeFrom="column">
                  <wp:posOffset>-912495</wp:posOffset>
                </wp:positionH>
                <wp:positionV relativeFrom="page">
                  <wp:posOffset>1650365</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1C8EA" id="Rectangle 2" o:spid="_x0000_s1026" alt="colored rectangle" style="position:absolute;margin-left:-71.85pt;margin-top:129.95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" fillcolor="#a4063e [3204]" stroked="f" strokeweight="2pt">
                <w10:wrap anchory="page"/>
              </v:rect>
            </w:pict>
          </mc:Fallback>
        </mc:AlternateContent>
      </w:r>
      <w:r w:rsidR="004B7E44">
        <w:br w:type="page"/>
      </w:r>
    </w:p>
    <w:p w14:paraId="1616E728" w14:textId="77777777" w:rsidR="004B7E44" w:rsidRDefault="00156E1C" w:rsidP="004B7E44">
      <w:pPr>
        <w:pStyle w:val="Heading2"/>
        <w:spacing w:after="500"/>
      </w:pPr>
      <w:r>
        <w:lastRenderedPageBreak/>
        <w:t>TECHNOLOGICAL INNOVATIONS</w:t>
      </w:r>
    </w:p>
    <w:p w14:paraId="07AEA58D" w14:textId="77777777" w:rsidR="004B7E44" w:rsidRDefault="00156E1C" w:rsidP="00156E1C">
      <w:pPr>
        <w:pStyle w:val="Heading3"/>
        <w:rPr>
          <w:b/>
          <w:i w:val="0"/>
          <w:sz w:val="44"/>
        </w:rPr>
      </w:pPr>
      <w:r>
        <w:rPr>
          <w:b/>
          <w:i w:val="0"/>
          <w:sz w:val="44"/>
        </w:rPr>
        <w:t>INNOVATION LEADS</w:t>
      </w:r>
    </w:p>
    <w:p w14:paraId="5211D8A8" w14:textId="77777777" w:rsidR="00156E1C" w:rsidRPr="00156E1C" w:rsidRDefault="00156E1C" w:rsidP="00156E1C">
      <w:pPr>
        <w:pStyle w:val="Heading3"/>
        <w:numPr>
          <w:ilvl w:val="0"/>
          <w:numId w:val="5"/>
        </w:numPr>
        <w:rPr>
          <w:b/>
          <w:i w:val="0"/>
          <w:sz w:val="44"/>
        </w:rPr>
      </w:pPr>
      <w:r>
        <w:rPr>
          <w:b/>
          <w:i w:val="0"/>
          <w:sz w:val="32"/>
          <w:szCs w:val="32"/>
        </w:rPr>
        <w:t>2 WALL MOUNTED SCREENS</w:t>
      </w:r>
    </w:p>
    <w:p w14:paraId="11B174FC" w14:textId="77777777" w:rsidR="00156E1C" w:rsidRPr="00156E1C" w:rsidRDefault="00156E1C" w:rsidP="00156E1C">
      <w:pPr>
        <w:pStyle w:val="Heading3"/>
        <w:numPr>
          <w:ilvl w:val="0"/>
          <w:numId w:val="5"/>
        </w:numPr>
        <w:rPr>
          <w:b/>
          <w:i w:val="0"/>
          <w:sz w:val="44"/>
        </w:rPr>
      </w:pPr>
      <w:r>
        <w:rPr>
          <w:b/>
          <w:i w:val="0"/>
          <w:sz w:val="32"/>
          <w:szCs w:val="32"/>
        </w:rPr>
        <w:t>50-100 TABLETS</w:t>
      </w:r>
    </w:p>
    <w:p w14:paraId="5FE193C1" w14:textId="77777777" w:rsidR="00156E1C" w:rsidRPr="00156E1C" w:rsidRDefault="00156E1C" w:rsidP="00156E1C">
      <w:pPr>
        <w:pStyle w:val="Heading3"/>
        <w:numPr>
          <w:ilvl w:val="0"/>
          <w:numId w:val="5"/>
        </w:numPr>
        <w:rPr>
          <w:b/>
          <w:i w:val="0"/>
          <w:sz w:val="44"/>
        </w:rPr>
      </w:pPr>
      <w:r>
        <w:rPr>
          <w:b/>
          <w:i w:val="0"/>
          <w:sz w:val="32"/>
          <w:szCs w:val="32"/>
        </w:rPr>
        <w:t>2 OUTDOOR SPEAKERS</w:t>
      </w:r>
    </w:p>
    <w:p w14:paraId="6BEE3365" w14:textId="77777777" w:rsidR="004B7E44" w:rsidRDefault="00156E1C" w:rsidP="00156E1C">
      <w:r>
        <w:t>1</w:t>
      </w:r>
    </w:p>
    <w:p w14:paraId="2C369331" w14:textId="77777777" w:rsidR="004B7E44" w:rsidRDefault="00156E1C" w:rsidP="00156E1C">
      <w:pPr>
        <w:pStyle w:val="Heading4"/>
        <w:rPr>
          <w:color w:val="auto"/>
        </w:rPr>
      </w:pPr>
      <w:r>
        <w:rPr>
          <w:color w:val="auto"/>
        </w:rPr>
        <w:t xml:space="preserve">SYNOPSIS </w:t>
      </w:r>
    </w:p>
    <w:p w14:paraId="44B98F0D" w14:textId="77777777" w:rsidR="00156E1C" w:rsidRPr="004B7E44" w:rsidRDefault="00156E1C" w:rsidP="00156E1C">
      <w:pPr>
        <w:pStyle w:val="Heading4"/>
        <w:rPr>
          <w:color w:val="auto"/>
        </w:rPr>
      </w:pPr>
      <w:r>
        <w:rPr>
          <w:noProof/>
          <w:color w:val="auto"/>
        </w:rPr>
        <mc:AlternateContent>
          <mc:Choice Requires="wps">
            <w:drawing>
              <wp:anchor distT="0" distB="0" distL="114300" distR="114300" simplePos="0" relativeHeight="251660288" behindDoc="0" locked="0" layoutInCell="1" allowOverlap="1" wp14:anchorId="642CFCEB" wp14:editId="2CEFBEDB">
                <wp:simplePos x="0" y="0"/>
                <wp:positionH relativeFrom="column">
                  <wp:posOffset>-531495</wp:posOffset>
                </wp:positionH>
                <wp:positionV relativeFrom="paragraph">
                  <wp:posOffset>102869</wp:posOffset>
                </wp:positionV>
                <wp:extent cx="7524750" cy="60674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7524750" cy="6067425"/>
                        </a:xfrm>
                        <a:prstGeom prst="rect">
                          <a:avLst/>
                        </a:prstGeom>
                        <a:solidFill>
                          <a:schemeClr val="lt1"/>
                        </a:solidFill>
                        <a:ln w="6350">
                          <a:solidFill>
                            <a:prstClr val="black"/>
                          </a:solidFill>
                        </a:ln>
                      </wps:spPr>
                      <wps:txbx>
                        <w:txbxContent>
                          <w:p w14:paraId="2A420AFF" w14:textId="77777777" w:rsidR="00156E1C" w:rsidRDefault="00156E1C">
                            <w:pPr>
                              <w:rPr>
                                <w:color w:val="auto"/>
                              </w:rPr>
                            </w:pPr>
                            <w:r>
                              <w:rPr>
                                <w:color w:val="auto"/>
                              </w:rPr>
                              <w:t xml:space="preserve">The Claude J. Edney Funeral Home Inc., is proposing to add new technological advancements in the form of media broadcast to enhance the experience and performance of Chapel. The entertainment value is monumental during service and also adds profitability to the building structure with these new innovations. </w:t>
                            </w:r>
                          </w:p>
                          <w:p w14:paraId="42ACB253" w14:textId="77777777" w:rsidR="00156E1C" w:rsidRDefault="00156E1C">
                            <w:pPr>
                              <w:rPr>
                                <w:color w:val="auto"/>
                              </w:rPr>
                            </w:pPr>
                          </w:p>
                          <w:p w14:paraId="7642043F" w14:textId="77777777" w:rsidR="00156E1C" w:rsidRDefault="00156E1C">
                            <w:pPr>
                              <w:rPr>
                                <w:color w:val="auto"/>
                              </w:rPr>
                            </w:pPr>
                            <w:r>
                              <w:rPr>
                                <w:color w:val="auto"/>
                              </w:rPr>
                              <w:t xml:space="preserve">2 Wall mounted screens – </w:t>
                            </w:r>
                          </w:p>
                          <w:tbl>
                            <w:tblPr>
                              <w:tblStyle w:val="TableGrid"/>
                              <w:tblW w:w="0" w:type="auto"/>
                              <w:tblLook w:val="04A0" w:firstRow="1" w:lastRow="0" w:firstColumn="1" w:lastColumn="0" w:noHBand="0" w:noVBand="1"/>
                            </w:tblPr>
                            <w:tblGrid>
                              <w:gridCol w:w="5771"/>
                              <w:gridCol w:w="5771"/>
                            </w:tblGrid>
                            <w:tr w:rsidR="00156E1C" w14:paraId="7A224B6E" w14:textId="77777777" w:rsidTr="00156E1C">
                              <w:tc>
                                <w:tcPr>
                                  <w:tcW w:w="5778" w:type="dxa"/>
                                </w:tcPr>
                                <w:p w14:paraId="5DA9ECE1" w14:textId="77777777" w:rsidR="00156E1C" w:rsidRDefault="00156E1C">
                                  <w:pPr>
                                    <w:rPr>
                                      <w:color w:val="auto"/>
                                    </w:rPr>
                                  </w:pPr>
                                  <w:r>
                                    <w:rPr>
                                      <w:color w:val="auto"/>
                                    </w:rPr>
                                    <w:t>Cost</w:t>
                                  </w:r>
                                </w:p>
                              </w:tc>
                              <w:tc>
                                <w:tcPr>
                                  <w:tcW w:w="5779" w:type="dxa"/>
                                </w:tcPr>
                                <w:p w14:paraId="5AF167A7" w14:textId="77777777" w:rsidR="00156E1C" w:rsidRDefault="00156E1C">
                                  <w:pPr>
                                    <w:rPr>
                                      <w:color w:val="auto"/>
                                    </w:rPr>
                                  </w:pPr>
                                  <w:r>
                                    <w:rPr>
                                      <w:color w:val="auto"/>
                                    </w:rPr>
                                    <w:t xml:space="preserve">Value </w:t>
                                  </w:r>
                                </w:p>
                              </w:tc>
                            </w:tr>
                            <w:tr w:rsidR="00156E1C" w14:paraId="54B2D4CE" w14:textId="77777777" w:rsidTr="00156E1C">
                              <w:tc>
                                <w:tcPr>
                                  <w:tcW w:w="5778" w:type="dxa"/>
                                </w:tcPr>
                                <w:p w14:paraId="10B4AC08" w14:textId="77777777" w:rsidR="00156E1C" w:rsidRDefault="00156E1C">
                                  <w:pPr>
                                    <w:rPr>
                                      <w:color w:val="auto"/>
                                    </w:rPr>
                                  </w:pPr>
                                  <w:r>
                                    <w:rPr>
                                      <w:color w:val="auto"/>
                                    </w:rPr>
                                    <w:t>Price estimate - $600-$1000 – 2 screens</w:t>
                                  </w:r>
                                </w:p>
                              </w:tc>
                              <w:tc>
                                <w:tcPr>
                                  <w:tcW w:w="5779" w:type="dxa"/>
                                </w:tcPr>
                                <w:p w14:paraId="7E386620" w14:textId="77777777" w:rsidR="00156E1C" w:rsidRDefault="00D7643F">
                                  <w:pPr>
                                    <w:rPr>
                                      <w:color w:val="auto"/>
                                    </w:rPr>
                                  </w:pPr>
                                  <w:r>
                                    <w:rPr>
                                      <w:color w:val="auto"/>
                                    </w:rPr>
                                    <w:t>Chapel price increase - +$400($1200)</w:t>
                                  </w:r>
                                </w:p>
                              </w:tc>
                            </w:tr>
                            <w:tr w:rsidR="00156E1C" w14:paraId="549C1F4E" w14:textId="77777777" w:rsidTr="00156E1C">
                              <w:tc>
                                <w:tcPr>
                                  <w:tcW w:w="5778" w:type="dxa"/>
                                </w:tcPr>
                                <w:p w14:paraId="6B9AD45A" w14:textId="77777777" w:rsidR="00156E1C" w:rsidRDefault="00D7643F">
                                  <w:pPr>
                                    <w:rPr>
                                      <w:color w:val="auto"/>
                                    </w:rPr>
                                  </w:pPr>
                                  <w:r>
                                    <w:rPr>
                                      <w:color w:val="auto"/>
                                    </w:rPr>
                                    <w:t>Use value – info screens, ads, digital condolences, DVD screening, communication</w:t>
                                  </w:r>
                                </w:p>
                              </w:tc>
                              <w:tc>
                                <w:tcPr>
                                  <w:tcW w:w="5779" w:type="dxa"/>
                                </w:tcPr>
                                <w:p w14:paraId="2DD161A7" w14:textId="77777777" w:rsidR="00156E1C" w:rsidRDefault="00156E1C">
                                  <w:pPr>
                                    <w:rPr>
                                      <w:color w:val="auto"/>
                                    </w:rPr>
                                  </w:pPr>
                                </w:p>
                              </w:tc>
                            </w:tr>
                          </w:tbl>
                          <w:p w14:paraId="0469D2CC" w14:textId="77777777" w:rsidR="00156E1C" w:rsidRDefault="00156E1C">
                            <w:pPr>
                              <w:rPr>
                                <w:color w:val="auto"/>
                              </w:rPr>
                            </w:pPr>
                          </w:p>
                          <w:p w14:paraId="6AC89F51" w14:textId="77777777" w:rsidR="00D7643F" w:rsidRDefault="00D7643F">
                            <w:pPr>
                              <w:rPr>
                                <w:color w:val="auto"/>
                              </w:rPr>
                            </w:pPr>
                            <w:r>
                              <w:rPr>
                                <w:color w:val="auto"/>
                              </w:rPr>
                              <w:t>50-100 tablets</w:t>
                            </w:r>
                          </w:p>
                          <w:tbl>
                            <w:tblPr>
                              <w:tblStyle w:val="TableGrid"/>
                              <w:tblW w:w="0" w:type="auto"/>
                              <w:tblLook w:val="04A0" w:firstRow="1" w:lastRow="0" w:firstColumn="1" w:lastColumn="0" w:noHBand="0" w:noVBand="1"/>
                            </w:tblPr>
                            <w:tblGrid>
                              <w:gridCol w:w="5771"/>
                              <w:gridCol w:w="5771"/>
                            </w:tblGrid>
                            <w:tr w:rsidR="00D7643F" w14:paraId="3181041D" w14:textId="77777777" w:rsidTr="00A91CF8">
                              <w:tc>
                                <w:tcPr>
                                  <w:tcW w:w="5778" w:type="dxa"/>
                                </w:tcPr>
                                <w:p w14:paraId="2D94E402" w14:textId="77777777" w:rsidR="00D7643F" w:rsidRDefault="00D7643F" w:rsidP="00D7643F">
                                  <w:pPr>
                                    <w:rPr>
                                      <w:color w:val="auto"/>
                                    </w:rPr>
                                  </w:pPr>
                                  <w:r>
                                    <w:rPr>
                                      <w:color w:val="auto"/>
                                    </w:rPr>
                                    <w:t>Cost</w:t>
                                  </w:r>
                                </w:p>
                              </w:tc>
                              <w:tc>
                                <w:tcPr>
                                  <w:tcW w:w="5779" w:type="dxa"/>
                                </w:tcPr>
                                <w:p w14:paraId="43FBE4B0" w14:textId="77777777" w:rsidR="00D7643F" w:rsidRDefault="00D7643F" w:rsidP="00D7643F">
                                  <w:pPr>
                                    <w:rPr>
                                      <w:color w:val="auto"/>
                                    </w:rPr>
                                  </w:pPr>
                                  <w:r>
                                    <w:rPr>
                                      <w:color w:val="auto"/>
                                    </w:rPr>
                                    <w:t xml:space="preserve">Value </w:t>
                                  </w:r>
                                </w:p>
                              </w:tc>
                            </w:tr>
                            <w:tr w:rsidR="00D7643F" w14:paraId="26068E55" w14:textId="77777777" w:rsidTr="00A91CF8">
                              <w:tc>
                                <w:tcPr>
                                  <w:tcW w:w="5778" w:type="dxa"/>
                                </w:tcPr>
                                <w:p w14:paraId="3D878DA6" w14:textId="77777777" w:rsidR="00D7643F" w:rsidRDefault="00D7643F" w:rsidP="00D7643F">
                                  <w:pPr>
                                    <w:rPr>
                                      <w:color w:val="auto"/>
                                    </w:rPr>
                                  </w:pPr>
                                  <w:r>
                                    <w:rPr>
                                      <w:color w:val="auto"/>
                                    </w:rPr>
                                    <w:t xml:space="preserve">Price estimate - </w:t>
                                  </w:r>
                                  <w:r>
                                    <w:rPr>
                                      <w:color w:val="auto"/>
                                    </w:rPr>
                                    <w:t>$1500-$3000</w:t>
                                  </w:r>
                                </w:p>
                              </w:tc>
                              <w:tc>
                                <w:tcPr>
                                  <w:tcW w:w="5779" w:type="dxa"/>
                                </w:tcPr>
                                <w:p w14:paraId="1451ED3A" w14:textId="77777777" w:rsidR="00D7643F" w:rsidRDefault="00D7643F" w:rsidP="00D7643F">
                                  <w:pPr>
                                    <w:rPr>
                                      <w:color w:val="auto"/>
                                    </w:rPr>
                                  </w:pPr>
                                  <w:r>
                                    <w:rPr>
                                      <w:color w:val="auto"/>
                                    </w:rPr>
                                    <w:t>Per funeral package increase, digital branding, digital organizing</w:t>
                                  </w:r>
                                </w:p>
                              </w:tc>
                            </w:tr>
                            <w:tr w:rsidR="00D7643F" w14:paraId="138D3CC2" w14:textId="77777777" w:rsidTr="00A91CF8">
                              <w:tc>
                                <w:tcPr>
                                  <w:tcW w:w="5778" w:type="dxa"/>
                                </w:tcPr>
                                <w:p w14:paraId="648F188F" w14:textId="77777777" w:rsidR="00D7643F" w:rsidRDefault="00D7643F" w:rsidP="00D7643F">
                                  <w:pPr>
                                    <w:rPr>
                                      <w:color w:val="auto"/>
                                    </w:rPr>
                                  </w:pPr>
                                  <w:r>
                                    <w:rPr>
                                      <w:color w:val="auto"/>
                                    </w:rPr>
                                    <w:t>Use value – info screens, ads, digital condolences, DVD screening, communication</w:t>
                                  </w:r>
                                  <w:r>
                                    <w:rPr>
                                      <w:color w:val="auto"/>
                                    </w:rPr>
                                    <w:t xml:space="preserve">, contact info collecting </w:t>
                                  </w:r>
                                </w:p>
                              </w:tc>
                              <w:tc>
                                <w:tcPr>
                                  <w:tcW w:w="5779" w:type="dxa"/>
                                </w:tcPr>
                                <w:p w14:paraId="60AE234D" w14:textId="77777777" w:rsidR="00D7643F" w:rsidRDefault="00D7643F" w:rsidP="00D7643F">
                                  <w:pPr>
                                    <w:rPr>
                                      <w:color w:val="auto"/>
                                    </w:rPr>
                                  </w:pPr>
                                </w:p>
                              </w:tc>
                            </w:tr>
                          </w:tbl>
                          <w:p w14:paraId="2C6094A7" w14:textId="77777777" w:rsidR="00D7643F" w:rsidRDefault="00D7643F">
                            <w:pPr>
                              <w:rPr>
                                <w:color w:val="auto"/>
                              </w:rPr>
                            </w:pPr>
                          </w:p>
                          <w:p w14:paraId="10338AA9" w14:textId="77777777" w:rsidR="00D7643F" w:rsidRDefault="00D7643F">
                            <w:pPr>
                              <w:rPr>
                                <w:color w:val="auto"/>
                              </w:rPr>
                            </w:pPr>
                            <w:r>
                              <w:rPr>
                                <w:color w:val="auto"/>
                              </w:rPr>
                              <w:t>2 Outdoor Speakers</w:t>
                            </w:r>
                          </w:p>
                          <w:tbl>
                            <w:tblPr>
                              <w:tblStyle w:val="TableGrid"/>
                              <w:tblW w:w="0" w:type="auto"/>
                              <w:tblLook w:val="04A0" w:firstRow="1" w:lastRow="0" w:firstColumn="1" w:lastColumn="0" w:noHBand="0" w:noVBand="1"/>
                            </w:tblPr>
                            <w:tblGrid>
                              <w:gridCol w:w="5771"/>
                              <w:gridCol w:w="5771"/>
                            </w:tblGrid>
                            <w:tr w:rsidR="00D7643F" w14:paraId="3D02EC2F" w14:textId="77777777" w:rsidTr="00A91CF8">
                              <w:tc>
                                <w:tcPr>
                                  <w:tcW w:w="5778" w:type="dxa"/>
                                </w:tcPr>
                                <w:p w14:paraId="245B2D85" w14:textId="77777777" w:rsidR="00D7643F" w:rsidRDefault="00D7643F" w:rsidP="00D7643F">
                                  <w:pPr>
                                    <w:rPr>
                                      <w:color w:val="auto"/>
                                    </w:rPr>
                                  </w:pPr>
                                  <w:r>
                                    <w:rPr>
                                      <w:color w:val="auto"/>
                                    </w:rPr>
                                    <w:t>Cost</w:t>
                                  </w:r>
                                </w:p>
                              </w:tc>
                              <w:tc>
                                <w:tcPr>
                                  <w:tcW w:w="5779" w:type="dxa"/>
                                </w:tcPr>
                                <w:p w14:paraId="58EDFCAA" w14:textId="77777777" w:rsidR="00D7643F" w:rsidRDefault="00D7643F" w:rsidP="00D7643F">
                                  <w:pPr>
                                    <w:rPr>
                                      <w:color w:val="auto"/>
                                    </w:rPr>
                                  </w:pPr>
                                  <w:r>
                                    <w:rPr>
                                      <w:color w:val="auto"/>
                                    </w:rPr>
                                    <w:t xml:space="preserve">Value </w:t>
                                  </w:r>
                                </w:p>
                              </w:tc>
                            </w:tr>
                            <w:tr w:rsidR="00D7643F" w14:paraId="671AC3A7" w14:textId="77777777" w:rsidTr="00A91CF8">
                              <w:tc>
                                <w:tcPr>
                                  <w:tcW w:w="5778" w:type="dxa"/>
                                </w:tcPr>
                                <w:p w14:paraId="342BAC87" w14:textId="77777777" w:rsidR="00D7643F" w:rsidRDefault="00D7643F" w:rsidP="00D7643F">
                                  <w:pPr>
                                    <w:rPr>
                                      <w:color w:val="auto"/>
                                    </w:rPr>
                                  </w:pPr>
                                  <w:r>
                                    <w:rPr>
                                      <w:color w:val="auto"/>
                                    </w:rPr>
                                    <w:t>Price estimate - $</w:t>
                                  </w:r>
                                  <w:r>
                                    <w:rPr>
                                      <w:color w:val="auto"/>
                                    </w:rPr>
                                    <w:t>500-800</w:t>
                                  </w:r>
                                </w:p>
                              </w:tc>
                              <w:tc>
                                <w:tcPr>
                                  <w:tcW w:w="5779" w:type="dxa"/>
                                </w:tcPr>
                                <w:p w14:paraId="0A868EA3" w14:textId="77777777" w:rsidR="00D7643F" w:rsidRDefault="00D7643F" w:rsidP="00D7643F">
                                  <w:pPr>
                                    <w:rPr>
                                      <w:color w:val="auto"/>
                                    </w:rPr>
                                  </w:pPr>
                                  <w:r>
                                    <w:rPr>
                                      <w:color w:val="auto"/>
                                    </w:rPr>
                                    <w:t xml:space="preserve">Vigils, outdoor events, Chapel service cost increase </w:t>
                                  </w:r>
                                </w:p>
                              </w:tc>
                            </w:tr>
                            <w:tr w:rsidR="00D7643F" w14:paraId="4DF6370A" w14:textId="77777777" w:rsidTr="00A91CF8">
                              <w:tc>
                                <w:tcPr>
                                  <w:tcW w:w="5778" w:type="dxa"/>
                                </w:tcPr>
                                <w:p w14:paraId="08D0BF9A" w14:textId="77777777" w:rsidR="00D7643F" w:rsidRDefault="00D7643F" w:rsidP="00D7643F">
                                  <w:pPr>
                                    <w:rPr>
                                      <w:color w:val="auto"/>
                                    </w:rPr>
                                  </w:pPr>
                                  <w:r>
                                    <w:rPr>
                                      <w:color w:val="auto"/>
                                    </w:rPr>
                                    <w:t xml:space="preserve">Use value – </w:t>
                                  </w:r>
                                  <w:r>
                                    <w:rPr>
                                      <w:color w:val="auto"/>
                                    </w:rPr>
                                    <w:t xml:space="preserve">outdoor sound projection, </w:t>
                                  </w:r>
                                </w:p>
                                <w:p w14:paraId="4B5339EE" w14:textId="77777777" w:rsidR="00D7643F" w:rsidRDefault="00D7643F" w:rsidP="00D7643F">
                                  <w:pPr>
                                    <w:rPr>
                                      <w:color w:val="auto"/>
                                    </w:rPr>
                                  </w:pPr>
                                  <w:r>
                                    <w:rPr>
                                      <w:color w:val="auto"/>
                                    </w:rPr>
                                    <w:t>in-house sound projection</w:t>
                                  </w:r>
                                  <w:r>
                                    <w:rPr>
                                      <w:color w:val="auto"/>
                                    </w:rPr>
                                    <w:t xml:space="preserve"> </w:t>
                                  </w:r>
                                </w:p>
                              </w:tc>
                              <w:tc>
                                <w:tcPr>
                                  <w:tcW w:w="5779" w:type="dxa"/>
                                </w:tcPr>
                                <w:p w14:paraId="52E24823" w14:textId="77777777" w:rsidR="00D7643F" w:rsidRDefault="00D7643F" w:rsidP="00D7643F">
                                  <w:pPr>
                                    <w:rPr>
                                      <w:color w:val="auto"/>
                                    </w:rPr>
                                  </w:pPr>
                                </w:p>
                              </w:tc>
                            </w:tr>
                          </w:tbl>
                          <w:p w14:paraId="79AA49AE" w14:textId="77777777" w:rsidR="00D7643F" w:rsidRPr="00156E1C" w:rsidRDefault="00D7643F">
                            <w:pPr>
                              <w:rPr>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FCEB" id="Text Box 4" o:spid="_x0000_s1031" type="#_x0000_t202" style="position:absolute;margin-left:-41.85pt;margin-top:8.1pt;width:592.5pt;height:47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" fillcolor="white [3201]" strokeweight=".5pt">
                <v:textbox>
                  <w:txbxContent>
                    <w:p w14:paraId="2A420AFF" w14:textId="77777777" w:rsidR="00156E1C" w:rsidRDefault="00156E1C">
                      <w:pPr>
                        <w:rPr>
                          <w:color w:val="auto"/>
                        </w:rPr>
                      </w:pPr>
                      <w:r>
                        <w:rPr>
                          <w:color w:val="auto"/>
                        </w:rPr>
                        <w:t xml:space="preserve">The Claude J. Edney Funeral Home Inc., is proposing to add new technological advancements in the form of media broadcast to enhance the experience and performance of Chapel. The entertainment value is monumental during service and also adds profitability to the building structure with these new innovations. </w:t>
                      </w:r>
                    </w:p>
                    <w:p w14:paraId="42ACB253" w14:textId="77777777" w:rsidR="00156E1C" w:rsidRDefault="00156E1C">
                      <w:pPr>
                        <w:rPr>
                          <w:color w:val="auto"/>
                        </w:rPr>
                      </w:pPr>
                    </w:p>
                    <w:p w14:paraId="7642043F" w14:textId="77777777" w:rsidR="00156E1C" w:rsidRDefault="00156E1C">
                      <w:pPr>
                        <w:rPr>
                          <w:color w:val="auto"/>
                        </w:rPr>
                      </w:pPr>
                      <w:r>
                        <w:rPr>
                          <w:color w:val="auto"/>
                        </w:rPr>
                        <w:t xml:space="preserve">2 Wall mounted screens – </w:t>
                      </w:r>
                    </w:p>
                    <w:tbl>
                      <w:tblPr>
                        <w:tblStyle w:val="TableGrid"/>
                        <w:tblW w:w="0" w:type="auto"/>
                        <w:tblLook w:val="04A0" w:firstRow="1" w:lastRow="0" w:firstColumn="1" w:lastColumn="0" w:noHBand="0" w:noVBand="1"/>
                      </w:tblPr>
                      <w:tblGrid>
                        <w:gridCol w:w="5771"/>
                        <w:gridCol w:w="5771"/>
                      </w:tblGrid>
                      <w:tr w:rsidR="00156E1C" w14:paraId="7A224B6E" w14:textId="77777777" w:rsidTr="00156E1C">
                        <w:tc>
                          <w:tcPr>
                            <w:tcW w:w="5778" w:type="dxa"/>
                          </w:tcPr>
                          <w:p w14:paraId="5DA9ECE1" w14:textId="77777777" w:rsidR="00156E1C" w:rsidRDefault="00156E1C">
                            <w:pPr>
                              <w:rPr>
                                <w:color w:val="auto"/>
                              </w:rPr>
                            </w:pPr>
                            <w:r>
                              <w:rPr>
                                <w:color w:val="auto"/>
                              </w:rPr>
                              <w:t>Cost</w:t>
                            </w:r>
                          </w:p>
                        </w:tc>
                        <w:tc>
                          <w:tcPr>
                            <w:tcW w:w="5779" w:type="dxa"/>
                          </w:tcPr>
                          <w:p w14:paraId="5AF167A7" w14:textId="77777777" w:rsidR="00156E1C" w:rsidRDefault="00156E1C">
                            <w:pPr>
                              <w:rPr>
                                <w:color w:val="auto"/>
                              </w:rPr>
                            </w:pPr>
                            <w:r>
                              <w:rPr>
                                <w:color w:val="auto"/>
                              </w:rPr>
                              <w:t xml:space="preserve">Value </w:t>
                            </w:r>
                          </w:p>
                        </w:tc>
                      </w:tr>
                      <w:tr w:rsidR="00156E1C" w14:paraId="54B2D4CE" w14:textId="77777777" w:rsidTr="00156E1C">
                        <w:tc>
                          <w:tcPr>
                            <w:tcW w:w="5778" w:type="dxa"/>
                          </w:tcPr>
                          <w:p w14:paraId="10B4AC08" w14:textId="77777777" w:rsidR="00156E1C" w:rsidRDefault="00156E1C">
                            <w:pPr>
                              <w:rPr>
                                <w:color w:val="auto"/>
                              </w:rPr>
                            </w:pPr>
                            <w:r>
                              <w:rPr>
                                <w:color w:val="auto"/>
                              </w:rPr>
                              <w:t>Price estimate - $600-$1000 – 2 screens</w:t>
                            </w:r>
                          </w:p>
                        </w:tc>
                        <w:tc>
                          <w:tcPr>
                            <w:tcW w:w="5779" w:type="dxa"/>
                          </w:tcPr>
                          <w:p w14:paraId="7E386620" w14:textId="77777777" w:rsidR="00156E1C" w:rsidRDefault="00D7643F">
                            <w:pPr>
                              <w:rPr>
                                <w:color w:val="auto"/>
                              </w:rPr>
                            </w:pPr>
                            <w:r>
                              <w:rPr>
                                <w:color w:val="auto"/>
                              </w:rPr>
                              <w:t>Chapel price increase - +$400($1200)</w:t>
                            </w:r>
                          </w:p>
                        </w:tc>
                      </w:tr>
                      <w:tr w:rsidR="00156E1C" w14:paraId="549C1F4E" w14:textId="77777777" w:rsidTr="00156E1C">
                        <w:tc>
                          <w:tcPr>
                            <w:tcW w:w="5778" w:type="dxa"/>
                          </w:tcPr>
                          <w:p w14:paraId="6B9AD45A" w14:textId="77777777" w:rsidR="00156E1C" w:rsidRDefault="00D7643F">
                            <w:pPr>
                              <w:rPr>
                                <w:color w:val="auto"/>
                              </w:rPr>
                            </w:pPr>
                            <w:r>
                              <w:rPr>
                                <w:color w:val="auto"/>
                              </w:rPr>
                              <w:t>Use value – info screens, ads, digital condolences, DVD screening, communication</w:t>
                            </w:r>
                          </w:p>
                        </w:tc>
                        <w:tc>
                          <w:tcPr>
                            <w:tcW w:w="5779" w:type="dxa"/>
                          </w:tcPr>
                          <w:p w14:paraId="2DD161A7" w14:textId="77777777" w:rsidR="00156E1C" w:rsidRDefault="00156E1C">
                            <w:pPr>
                              <w:rPr>
                                <w:color w:val="auto"/>
                              </w:rPr>
                            </w:pPr>
                          </w:p>
                        </w:tc>
                      </w:tr>
                    </w:tbl>
                    <w:p w14:paraId="0469D2CC" w14:textId="77777777" w:rsidR="00156E1C" w:rsidRDefault="00156E1C">
                      <w:pPr>
                        <w:rPr>
                          <w:color w:val="auto"/>
                        </w:rPr>
                      </w:pPr>
                    </w:p>
                    <w:p w14:paraId="6AC89F51" w14:textId="77777777" w:rsidR="00D7643F" w:rsidRDefault="00D7643F">
                      <w:pPr>
                        <w:rPr>
                          <w:color w:val="auto"/>
                        </w:rPr>
                      </w:pPr>
                      <w:r>
                        <w:rPr>
                          <w:color w:val="auto"/>
                        </w:rPr>
                        <w:t>50-100 tablets</w:t>
                      </w:r>
                    </w:p>
                    <w:tbl>
                      <w:tblPr>
                        <w:tblStyle w:val="TableGrid"/>
                        <w:tblW w:w="0" w:type="auto"/>
                        <w:tblLook w:val="04A0" w:firstRow="1" w:lastRow="0" w:firstColumn="1" w:lastColumn="0" w:noHBand="0" w:noVBand="1"/>
                      </w:tblPr>
                      <w:tblGrid>
                        <w:gridCol w:w="5771"/>
                        <w:gridCol w:w="5771"/>
                      </w:tblGrid>
                      <w:tr w:rsidR="00D7643F" w14:paraId="3181041D" w14:textId="77777777" w:rsidTr="00A91CF8">
                        <w:tc>
                          <w:tcPr>
                            <w:tcW w:w="5778" w:type="dxa"/>
                          </w:tcPr>
                          <w:p w14:paraId="2D94E402" w14:textId="77777777" w:rsidR="00D7643F" w:rsidRDefault="00D7643F" w:rsidP="00D7643F">
                            <w:pPr>
                              <w:rPr>
                                <w:color w:val="auto"/>
                              </w:rPr>
                            </w:pPr>
                            <w:r>
                              <w:rPr>
                                <w:color w:val="auto"/>
                              </w:rPr>
                              <w:t>Cost</w:t>
                            </w:r>
                          </w:p>
                        </w:tc>
                        <w:tc>
                          <w:tcPr>
                            <w:tcW w:w="5779" w:type="dxa"/>
                          </w:tcPr>
                          <w:p w14:paraId="43FBE4B0" w14:textId="77777777" w:rsidR="00D7643F" w:rsidRDefault="00D7643F" w:rsidP="00D7643F">
                            <w:pPr>
                              <w:rPr>
                                <w:color w:val="auto"/>
                              </w:rPr>
                            </w:pPr>
                            <w:r>
                              <w:rPr>
                                <w:color w:val="auto"/>
                              </w:rPr>
                              <w:t xml:space="preserve">Value </w:t>
                            </w:r>
                          </w:p>
                        </w:tc>
                      </w:tr>
                      <w:tr w:rsidR="00D7643F" w14:paraId="26068E55" w14:textId="77777777" w:rsidTr="00A91CF8">
                        <w:tc>
                          <w:tcPr>
                            <w:tcW w:w="5778" w:type="dxa"/>
                          </w:tcPr>
                          <w:p w14:paraId="3D878DA6" w14:textId="77777777" w:rsidR="00D7643F" w:rsidRDefault="00D7643F" w:rsidP="00D7643F">
                            <w:pPr>
                              <w:rPr>
                                <w:color w:val="auto"/>
                              </w:rPr>
                            </w:pPr>
                            <w:r>
                              <w:rPr>
                                <w:color w:val="auto"/>
                              </w:rPr>
                              <w:t xml:space="preserve">Price estimate - </w:t>
                            </w:r>
                            <w:r>
                              <w:rPr>
                                <w:color w:val="auto"/>
                              </w:rPr>
                              <w:t>$1500-$3000</w:t>
                            </w:r>
                          </w:p>
                        </w:tc>
                        <w:tc>
                          <w:tcPr>
                            <w:tcW w:w="5779" w:type="dxa"/>
                          </w:tcPr>
                          <w:p w14:paraId="1451ED3A" w14:textId="77777777" w:rsidR="00D7643F" w:rsidRDefault="00D7643F" w:rsidP="00D7643F">
                            <w:pPr>
                              <w:rPr>
                                <w:color w:val="auto"/>
                              </w:rPr>
                            </w:pPr>
                            <w:r>
                              <w:rPr>
                                <w:color w:val="auto"/>
                              </w:rPr>
                              <w:t>Per funeral package increase, digital branding, digital organizing</w:t>
                            </w:r>
                          </w:p>
                        </w:tc>
                      </w:tr>
                      <w:tr w:rsidR="00D7643F" w14:paraId="138D3CC2" w14:textId="77777777" w:rsidTr="00A91CF8">
                        <w:tc>
                          <w:tcPr>
                            <w:tcW w:w="5778" w:type="dxa"/>
                          </w:tcPr>
                          <w:p w14:paraId="648F188F" w14:textId="77777777" w:rsidR="00D7643F" w:rsidRDefault="00D7643F" w:rsidP="00D7643F">
                            <w:pPr>
                              <w:rPr>
                                <w:color w:val="auto"/>
                              </w:rPr>
                            </w:pPr>
                            <w:r>
                              <w:rPr>
                                <w:color w:val="auto"/>
                              </w:rPr>
                              <w:t>Use value – info screens, ads, digital condolences, DVD screening, communication</w:t>
                            </w:r>
                            <w:r>
                              <w:rPr>
                                <w:color w:val="auto"/>
                              </w:rPr>
                              <w:t xml:space="preserve">, contact info collecting </w:t>
                            </w:r>
                          </w:p>
                        </w:tc>
                        <w:tc>
                          <w:tcPr>
                            <w:tcW w:w="5779" w:type="dxa"/>
                          </w:tcPr>
                          <w:p w14:paraId="60AE234D" w14:textId="77777777" w:rsidR="00D7643F" w:rsidRDefault="00D7643F" w:rsidP="00D7643F">
                            <w:pPr>
                              <w:rPr>
                                <w:color w:val="auto"/>
                              </w:rPr>
                            </w:pPr>
                          </w:p>
                        </w:tc>
                      </w:tr>
                    </w:tbl>
                    <w:p w14:paraId="2C6094A7" w14:textId="77777777" w:rsidR="00D7643F" w:rsidRDefault="00D7643F">
                      <w:pPr>
                        <w:rPr>
                          <w:color w:val="auto"/>
                        </w:rPr>
                      </w:pPr>
                    </w:p>
                    <w:p w14:paraId="10338AA9" w14:textId="77777777" w:rsidR="00D7643F" w:rsidRDefault="00D7643F">
                      <w:pPr>
                        <w:rPr>
                          <w:color w:val="auto"/>
                        </w:rPr>
                      </w:pPr>
                      <w:r>
                        <w:rPr>
                          <w:color w:val="auto"/>
                        </w:rPr>
                        <w:t>2 Outdoor Speakers</w:t>
                      </w:r>
                    </w:p>
                    <w:tbl>
                      <w:tblPr>
                        <w:tblStyle w:val="TableGrid"/>
                        <w:tblW w:w="0" w:type="auto"/>
                        <w:tblLook w:val="04A0" w:firstRow="1" w:lastRow="0" w:firstColumn="1" w:lastColumn="0" w:noHBand="0" w:noVBand="1"/>
                      </w:tblPr>
                      <w:tblGrid>
                        <w:gridCol w:w="5771"/>
                        <w:gridCol w:w="5771"/>
                      </w:tblGrid>
                      <w:tr w:rsidR="00D7643F" w14:paraId="3D02EC2F" w14:textId="77777777" w:rsidTr="00A91CF8">
                        <w:tc>
                          <w:tcPr>
                            <w:tcW w:w="5778" w:type="dxa"/>
                          </w:tcPr>
                          <w:p w14:paraId="245B2D85" w14:textId="77777777" w:rsidR="00D7643F" w:rsidRDefault="00D7643F" w:rsidP="00D7643F">
                            <w:pPr>
                              <w:rPr>
                                <w:color w:val="auto"/>
                              </w:rPr>
                            </w:pPr>
                            <w:r>
                              <w:rPr>
                                <w:color w:val="auto"/>
                              </w:rPr>
                              <w:t>Cost</w:t>
                            </w:r>
                          </w:p>
                        </w:tc>
                        <w:tc>
                          <w:tcPr>
                            <w:tcW w:w="5779" w:type="dxa"/>
                          </w:tcPr>
                          <w:p w14:paraId="58EDFCAA" w14:textId="77777777" w:rsidR="00D7643F" w:rsidRDefault="00D7643F" w:rsidP="00D7643F">
                            <w:pPr>
                              <w:rPr>
                                <w:color w:val="auto"/>
                              </w:rPr>
                            </w:pPr>
                            <w:r>
                              <w:rPr>
                                <w:color w:val="auto"/>
                              </w:rPr>
                              <w:t xml:space="preserve">Value </w:t>
                            </w:r>
                          </w:p>
                        </w:tc>
                      </w:tr>
                      <w:tr w:rsidR="00D7643F" w14:paraId="671AC3A7" w14:textId="77777777" w:rsidTr="00A91CF8">
                        <w:tc>
                          <w:tcPr>
                            <w:tcW w:w="5778" w:type="dxa"/>
                          </w:tcPr>
                          <w:p w14:paraId="342BAC87" w14:textId="77777777" w:rsidR="00D7643F" w:rsidRDefault="00D7643F" w:rsidP="00D7643F">
                            <w:pPr>
                              <w:rPr>
                                <w:color w:val="auto"/>
                              </w:rPr>
                            </w:pPr>
                            <w:r>
                              <w:rPr>
                                <w:color w:val="auto"/>
                              </w:rPr>
                              <w:t>Price estimate - $</w:t>
                            </w:r>
                            <w:r>
                              <w:rPr>
                                <w:color w:val="auto"/>
                              </w:rPr>
                              <w:t>500-800</w:t>
                            </w:r>
                          </w:p>
                        </w:tc>
                        <w:tc>
                          <w:tcPr>
                            <w:tcW w:w="5779" w:type="dxa"/>
                          </w:tcPr>
                          <w:p w14:paraId="0A868EA3" w14:textId="77777777" w:rsidR="00D7643F" w:rsidRDefault="00D7643F" w:rsidP="00D7643F">
                            <w:pPr>
                              <w:rPr>
                                <w:color w:val="auto"/>
                              </w:rPr>
                            </w:pPr>
                            <w:r>
                              <w:rPr>
                                <w:color w:val="auto"/>
                              </w:rPr>
                              <w:t xml:space="preserve">Vigils, outdoor events, Chapel service cost increase </w:t>
                            </w:r>
                          </w:p>
                        </w:tc>
                      </w:tr>
                      <w:tr w:rsidR="00D7643F" w14:paraId="4DF6370A" w14:textId="77777777" w:rsidTr="00A91CF8">
                        <w:tc>
                          <w:tcPr>
                            <w:tcW w:w="5778" w:type="dxa"/>
                          </w:tcPr>
                          <w:p w14:paraId="08D0BF9A" w14:textId="77777777" w:rsidR="00D7643F" w:rsidRDefault="00D7643F" w:rsidP="00D7643F">
                            <w:pPr>
                              <w:rPr>
                                <w:color w:val="auto"/>
                              </w:rPr>
                            </w:pPr>
                            <w:r>
                              <w:rPr>
                                <w:color w:val="auto"/>
                              </w:rPr>
                              <w:t xml:space="preserve">Use value – </w:t>
                            </w:r>
                            <w:r>
                              <w:rPr>
                                <w:color w:val="auto"/>
                              </w:rPr>
                              <w:t xml:space="preserve">outdoor sound projection, </w:t>
                            </w:r>
                          </w:p>
                          <w:p w14:paraId="4B5339EE" w14:textId="77777777" w:rsidR="00D7643F" w:rsidRDefault="00D7643F" w:rsidP="00D7643F">
                            <w:pPr>
                              <w:rPr>
                                <w:color w:val="auto"/>
                              </w:rPr>
                            </w:pPr>
                            <w:r>
                              <w:rPr>
                                <w:color w:val="auto"/>
                              </w:rPr>
                              <w:t>in-house sound projection</w:t>
                            </w:r>
                            <w:r>
                              <w:rPr>
                                <w:color w:val="auto"/>
                              </w:rPr>
                              <w:t xml:space="preserve"> </w:t>
                            </w:r>
                          </w:p>
                        </w:tc>
                        <w:tc>
                          <w:tcPr>
                            <w:tcW w:w="5779" w:type="dxa"/>
                          </w:tcPr>
                          <w:p w14:paraId="52E24823" w14:textId="77777777" w:rsidR="00D7643F" w:rsidRDefault="00D7643F" w:rsidP="00D7643F">
                            <w:pPr>
                              <w:rPr>
                                <w:color w:val="auto"/>
                              </w:rPr>
                            </w:pPr>
                          </w:p>
                        </w:tc>
                      </w:tr>
                    </w:tbl>
                    <w:p w14:paraId="79AA49AE" w14:textId="77777777" w:rsidR="00D7643F" w:rsidRPr="00156E1C" w:rsidRDefault="00D7643F">
                      <w:pPr>
                        <w:rPr>
                          <w:color w:val="auto"/>
                        </w:rPr>
                      </w:pPr>
                    </w:p>
                  </w:txbxContent>
                </v:textbox>
              </v:shape>
            </w:pict>
          </mc:Fallback>
        </mc:AlternateContent>
      </w:r>
    </w:p>
    <w:p w14:paraId="1DB1ADCE" w14:textId="77777777" w:rsidR="00D7643F" w:rsidRDefault="00D7643F" w:rsidP="004B7E44"/>
    <w:p w14:paraId="446587A2" w14:textId="77777777" w:rsidR="00D7643F" w:rsidRDefault="00D7643F">
      <w:pPr>
        <w:spacing w:after="200"/>
      </w:pPr>
      <w:r>
        <w:br w:type="page"/>
      </w:r>
    </w:p>
    <w:p w14:paraId="06113CDA" w14:textId="77777777" w:rsidR="00D7643F" w:rsidRDefault="00D7643F" w:rsidP="00D7643F">
      <w:pPr>
        <w:pStyle w:val="Heading2"/>
        <w:spacing w:after="500"/>
      </w:pPr>
      <w:r>
        <w:lastRenderedPageBreak/>
        <w:t xml:space="preserve">STOCK INVESTMENT </w:t>
      </w:r>
    </w:p>
    <w:p w14:paraId="5E58395B" w14:textId="77777777" w:rsidR="00D7643F" w:rsidRDefault="00D7643F" w:rsidP="00D7643F">
      <w:pPr>
        <w:pStyle w:val="Heading3"/>
        <w:rPr>
          <w:b/>
          <w:i w:val="0"/>
          <w:sz w:val="44"/>
        </w:rPr>
      </w:pPr>
      <w:r>
        <w:rPr>
          <w:b/>
          <w:i w:val="0"/>
          <w:sz w:val="44"/>
        </w:rPr>
        <w:t>INVESTMENT PORTFOLIO</w:t>
      </w:r>
    </w:p>
    <w:p w14:paraId="799D40CE" w14:textId="77777777" w:rsidR="00D7643F" w:rsidRPr="00156E1C" w:rsidRDefault="00D7643F" w:rsidP="00D7643F">
      <w:pPr>
        <w:pStyle w:val="Heading3"/>
        <w:numPr>
          <w:ilvl w:val="0"/>
          <w:numId w:val="5"/>
        </w:numPr>
        <w:rPr>
          <w:b/>
          <w:i w:val="0"/>
          <w:sz w:val="44"/>
        </w:rPr>
      </w:pPr>
      <w:r>
        <w:rPr>
          <w:b/>
          <w:i w:val="0"/>
          <w:sz w:val="32"/>
          <w:szCs w:val="32"/>
        </w:rPr>
        <w:t xml:space="preserve">ESTABLISH STOCK ACCOUNT </w:t>
      </w:r>
    </w:p>
    <w:p w14:paraId="20CC1C7E" w14:textId="77777777" w:rsidR="00D7643F" w:rsidRPr="00D7643F" w:rsidRDefault="00D7643F" w:rsidP="00D7643F">
      <w:pPr>
        <w:pStyle w:val="Heading3"/>
        <w:numPr>
          <w:ilvl w:val="0"/>
          <w:numId w:val="5"/>
        </w:numPr>
        <w:rPr>
          <w:b/>
          <w:i w:val="0"/>
          <w:sz w:val="44"/>
        </w:rPr>
      </w:pPr>
      <w:r>
        <w:rPr>
          <w:b/>
          <w:i w:val="0"/>
          <w:sz w:val="32"/>
          <w:szCs w:val="32"/>
        </w:rPr>
        <w:t xml:space="preserve">BUILD WEALTH FOR BUSINESS </w:t>
      </w:r>
    </w:p>
    <w:p w14:paraId="516DD8C7" w14:textId="77777777" w:rsidR="00D7643F" w:rsidRPr="00D7643F" w:rsidRDefault="00D7643F" w:rsidP="00D7643F">
      <w:pPr>
        <w:pStyle w:val="Heading3"/>
        <w:numPr>
          <w:ilvl w:val="0"/>
          <w:numId w:val="5"/>
        </w:numPr>
        <w:rPr>
          <w:b/>
          <w:i w:val="0"/>
          <w:sz w:val="44"/>
        </w:rPr>
      </w:pPr>
      <w:r>
        <w:rPr>
          <w:b/>
          <w:i w:val="0"/>
          <w:sz w:val="32"/>
          <w:szCs w:val="32"/>
        </w:rPr>
        <w:t>INITIAL INVESTMENT PHASE</w:t>
      </w:r>
    </w:p>
    <w:p w14:paraId="7E221D4F" w14:textId="77777777" w:rsidR="00D7643F" w:rsidRPr="00D7643F" w:rsidRDefault="00D7643F" w:rsidP="00D7643F">
      <w:pPr>
        <w:pStyle w:val="Heading3"/>
        <w:ind w:left="720"/>
        <w:rPr>
          <w:b/>
          <w:i w:val="0"/>
          <w:sz w:val="44"/>
        </w:rPr>
      </w:pPr>
      <w:r>
        <w:rPr>
          <w:b/>
          <w:i w:val="0"/>
          <w:noProof/>
          <w:sz w:val="44"/>
        </w:rPr>
        <mc:AlternateContent>
          <mc:Choice Requires="wps">
            <w:drawing>
              <wp:anchor distT="0" distB="0" distL="114300" distR="114300" simplePos="0" relativeHeight="251661312" behindDoc="0" locked="0" layoutInCell="1" allowOverlap="1" wp14:anchorId="3E2CE03D" wp14:editId="5AA35275">
                <wp:simplePos x="0" y="0"/>
                <wp:positionH relativeFrom="column">
                  <wp:posOffset>-474346</wp:posOffset>
                </wp:positionH>
                <wp:positionV relativeFrom="paragraph">
                  <wp:posOffset>294005</wp:posOffset>
                </wp:positionV>
                <wp:extent cx="7400925" cy="54483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7400925" cy="5448300"/>
                        </a:xfrm>
                        <a:prstGeom prst="rect">
                          <a:avLst/>
                        </a:prstGeom>
                        <a:solidFill>
                          <a:schemeClr val="lt1"/>
                        </a:solidFill>
                        <a:ln w="6350">
                          <a:solidFill>
                            <a:prstClr val="black"/>
                          </a:solidFill>
                        </a:ln>
                      </wps:spPr>
                      <wps:txbx>
                        <w:txbxContent>
                          <w:p w14:paraId="7899A4C5" w14:textId="77777777" w:rsidR="00D7643F" w:rsidRDefault="00550D95">
                            <w:pPr>
                              <w:rPr>
                                <w:color w:val="auto"/>
                              </w:rPr>
                            </w:pPr>
                            <w:r>
                              <w:rPr>
                                <w:color w:val="auto"/>
                              </w:rPr>
                              <w:t>Claude J. Edney Funeral Home Inc., is proposing an initial investment of $1000 to begin the business portfolio. We will choose only 2 companies to buy stock from that have high market caps, solid returns, and most importantly huge stability. We will only be choosing from “FANG” stocks, and we will choose Facebook and Apple, due to high earnings reports this year in 2018. We are looking to hold on long term, and build a solid foundation within the portfolio for future investments and endeavors. We want to begin a consistent pledge of $1000 per month and hopefully graduate annually.</w:t>
                            </w:r>
                          </w:p>
                          <w:p w14:paraId="39530C82" w14:textId="77777777" w:rsidR="00550D95" w:rsidRDefault="00550D95">
                            <w:pPr>
                              <w:rPr>
                                <w:color w:val="auto"/>
                              </w:rPr>
                            </w:pPr>
                          </w:p>
                          <w:tbl>
                            <w:tblPr>
                              <w:tblStyle w:val="TableGrid"/>
                              <w:tblW w:w="0" w:type="auto"/>
                              <w:tblLook w:val="04A0" w:firstRow="1" w:lastRow="0" w:firstColumn="1" w:lastColumn="0" w:noHBand="0" w:noVBand="1"/>
                            </w:tblPr>
                            <w:tblGrid>
                              <w:gridCol w:w="3782"/>
                              <w:gridCol w:w="3781"/>
                              <w:gridCol w:w="3784"/>
                            </w:tblGrid>
                            <w:tr w:rsidR="00550D95" w14:paraId="610E539F" w14:textId="77777777" w:rsidTr="00550D95">
                              <w:tc>
                                <w:tcPr>
                                  <w:tcW w:w="3787" w:type="dxa"/>
                                </w:tcPr>
                                <w:p w14:paraId="4213A347" w14:textId="77777777" w:rsidR="00550D95" w:rsidRDefault="00550D95">
                                  <w:pPr>
                                    <w:rPr>
                                      <w:color w:val="auto"/>
                                    </w:rPr>
                                  </w:pPr>
                                  <w:r>
                                    <w:rPr>
                                      <w:color w:val="auto"/>
                                    </w:rPr>
                                    <w:t>INTIAL INVESTMENT</w:t>
                                  </w:r>
                                </w:p>
                              </w:tc>
                              <w:tc>
                                <w:tcPr>
                                  <w:tcW w:w="3787" w:type="dxa"/>
                                </w:tcPr>
                                <w:p w14:paraId="066BC2A6" w14:textId="77777777" w:rsidR="00550D95" w:rsidRDefault="00550D95">
                                  <w:pPr>
                                    <w:rPr>
                                      <w:color w:val="auto"/>
                                    </w:rPr>
                                  </w:pPr>
                                  <w:r>
                                    <w:rPr>
                                      <w:color w:val="auto"/>
                                    </w:rPr>
                                    <w:t>TIME</w:t>
                                  </w:r>
                                </w:p>
                              </w:tc>
                              <w:tc>
                                <w:tcPr>
                                  <w:tcW w:w="3788" w:type="dxa"/>
                                </w:tcPr>
                                <w:p w14:paraId="6F170456" w14:textId="77777777" w:rsidR="00550D95" w:rsidRDefault="00550D95">
                                  <w:pPr>
                                    <w:rPr>
                                      <w:color w:val="auto"/>
                                    </w:rPr>
                                  </w:pPr>
                                  <w:r>
                                    <w:rPr>
                                      <w:color w:val="auto"/>
                                    </w:rPr>
                                    <w:t>COMPANY</w:t>
                                  </w:r>
                                </w:p>
                              </w:tc>
                            </w:tr>
                            <w:tr w:rsidR="00550D95" w14:paraId="277368B1" w14:textId="77777777" w:rsidTr="00550D95">
                              <w:tc>
                                <w:tcPr>
                                  <w:tcW w:w="3787" w:type="dxa"/>
                                </w:tcPr>
                                <w:p w14:paraId="7DAAE8AE" w14:textId="77777777" w:rsidR="00550D95" w:rsidRDefault="00550D95">
                                  <w:pPr>
                                    <w:rPr>
                                      <w:color w:val="auto"/>
                                    </w:rPr>
                                  </w:pPr>
                                  <w:r>
                                    <w:rPr>
                                      <w:color w:val="auto"/>
                                    </w:rPr>
                                    <w:t>$1000</w:t>
                                  </w:r>
                                </w:p>
                              </w:tc>
                              <w:tc>
                                <w:tcPr>
                                  <w:tcW w:w="3787" w:type="dxa"/>
                                </w:tcPr>
                                <w:p w14:paraId="20AD46F6" w14:textId="77777777" w:rsidR="00550D95" w:rsidRDefault="00550D95">
                                  <w:pPr>
                                    <w:rPr>
                                      <w:color w:val="auto"/>
                                    </w:rPr>
                                  </w:pPr>
                                  <w:r>
                                    <w:rPr>
                                      <w:color w:val="auto"/>
                                    </w:rPr>
                                    <w:t>9/30/2018</w:t>
                                  </w:r>
                                </w:p>
                              </w:tc>
                              <w:tc>
                                <w:tcPr>
                                  <w:tcW w:w="3788" w:type="dxa"/>
                                </w:tcPr>
                                <w:p w14:paraId="328806A3" w14:textId="77777777" w:rsidR="00550D95" w:rsidRDefault="00550D95">
                                  <w:pPr>
                                    <w:rPr>
                                      <w:color w:val="auto"/>
                                    </w:rPr>
                                  </w:pPr>
                                  <w:r>
                                    <w:rPr>
                                      <w:color w:val="auto"/>
                                    </w:rPr>
                                    <w:t xml:space="preserve">TD AMERITRADE </w:t>
                                  </w:r>
                                  <w:bookmarkStart w:id="0" w:name="_GoBack"/>
                                  <w:bookmarkEnd w:id="0"/>
                                </w:p>
                              </w:tc>
                            </w:tr>
                          </w:tbl>
                          <w:p w14:paraId="1184211A" w14:textId="77777777" w:rsidR="00550D95" w:rsidRPr="00550D95" w:rsidRDefault="00550D95">
                            <w:pPr>
                              <w:rPr>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CE03D" id="Text Box 9" o:spid="_x0000_s1032" type="#_x0000_t202" style="position:absolute;left:0;text-align:left;margin-left:-37.35pt;margin-top:23.15pt;width:582.75pt;height:4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" fillcolor="white [3201]" strokeweight=".5pt">
                <v:textbox>
                  <w:txbxContent>
                    <w:p w14:paraId="7899A4C5" w14:textId="77777777" w:rsidR="00D7643F" w:rsidRDefault="00550D95">
                      <w:pPr>
                        <w:rPr>
                          <w:color w:val="auto"/>
                        </w:rPr>
                      </w:pPr>
                      <w:r>
                        <w:rPr>
                          <w:color w:val="auto"/>
                        </w:rPr>
                        <w:t>Claude J. Edney Funeral Home Inc., is proposing an initial investment of $1000 to begin the business portfolio. We will choose only 2 companies to buy stock from that have high market caps, solid returns, and most importantly huge stability. We will only be choosing from “FANG” stocks, and we will choose Facebook and Apple, due to high earnings reports this year in 2018. We are looking to hold on long term, and build a solid foundation within the portfolio for future investments and endeavors. We want to begin a consistent pledge of $1000 per month and hopefully graduate annually.</w:t>
                      </w:r>
                    </w:p>
                    <w:p w14:paraId="39530C82" w14:textId="77777777" w:rsidR="00550D95" w:rsidRDefault="00550D95">
                      <w:pPr>
                        <w:rPr>
                          <w:color w:val="auto"/>
                        </w:rPr>
                      </w:pPr>
                    </w:p>
                    <w:tbl>
                      <w:tblPr>
                        <w:tblStyle w:val="TableGrid"/>
                        <w:tblW w:w="0" w:type="auto"/>
                        <w:tblLook w:val="04A0" w:firstRow="1" w:lastRow="0" w:firstColumn="1" w:lastColumn="0" w:noHBand="0" w:noVBand="1"/>
                      </w:tblPr>
                      <w:tblGrid>
                        <w:gridCol w:w="3782"/>
                        <w:gridCol w:w="3781"/>
                        <w:gridCol w:w="3784"/>
                      </w:tblGrid>
                      <w:tr w:rsidR="00550D95" w14:paraId="610E539F" w14:textId="77777777" w:rsidTr="00550D95">
                        <w:tc>
                          <w:tcPr>
                            <w:tcW w:w="3787" w:type="dxa"/>
                          </w:tcPr>
                          <w:p w14:paraId="4213A347" w14:textId="77777777" w:rsidR="00550D95" w:rsidRDefault="00550D95">
                            <w:pPr>
                              <w:rPr>
                                <w:color w:val="auto"/>
                              </w:rPr>
                            </w:pPr>
                            <w:r>
                              <w:rPr>
                                <w:color w:val="auto"/>
                              </w:rPr>
                              <w:t>INTIAL INVESTMENT</w:t>
                            </w:r>
                          </w:p>
                        </w:tc>
                        <w:tc>
                          <w:tcPr>
                            <w:tcW w:w="3787" w:type="dxa"/>
                          </w:tcPr>
                          <w:p w14:paraId="066BC2A6" w14:textId="77777777" w:rsidR="00550D95" w:rsidRDefault="00550D95">
                            <w:pPr>
                              <w:rPr>
                                <w:color w:val="auto"/>
                              </w:rPr>
                            </w:pPr>
                            <w:r>
                              <w:rPr>
                                <w:color w:val="auto"/>
                              </w:rPr>
                              <w:t>TIME</w:t>
                            </w:r>
                          </w:p>
                        </w:tc>
                        <w:tc>
                          <w:tcPr>
                            <w:tcW w:w="3788" w:type="dxa"/>
                          </w:tcPr>
                          <w:p w14:paraId="6F170456" w14:textId="77777777" w:rsidR="00550D95" w:rsidRDefault="00550D95">
                            <w:pPr>
                              <w:rPr>
                                <w:color w:val="auto"/>
                              </w:rPr>
                            </w:pPr>
                            <w:r>
                              <w:rPr>
                                <w:color w:val="auto"/>
                              </w:rPr>
                              <w:t>COMPANY</w:t>
                            </w:r>
                          </w:p>
                        </w:tc>
                      </w:tr>
                      <w:tr w:rsidR="00550D95" w14:paraId="277368B1" w14:textId="77777777" w:rsidTr="00550D95">
                        <w:tc>
                          <w:tcPr>
                            <w:tcW w:w="3787" w:type="dxa"/>
                          </w:tcPr>
                          <w:p w14:paraId="7DAAE8AE" w14:textId="77777777" w:rsidR="00550D95" w:rsidRDefault="00550D95">
                            <w:pPr>
                              <w:rPr>
                                <w:color w:val="auto"/>
                              </w:rPr>
                            </w:pPr>
                            <w:r>
                              <w:rPr>
                                <w:color w:val="auto"/>
                              </w:rPr>
                              <w:t>$1000</w:t>
                            </w:r>
                          </w:p>
                        </w:tc>
                        <w:tc>
                          <w:tcPr>
                            <w:tcW w:w="3787" w:type="dxa"/>
                          </w:tcPr>
                          <w:p w14:paraId="20AD46F6" w14:textId="77777777" w:rsidR="00550D95" w:rsidRDefault="00550D95">
                            <w:pPr>
                              <w:rPr>
                                <w:color w:val="auto"/>
                              </w:rPr>
                            </w:pPr>
                            <w:r>
                              <w:rPr>
                                <w:color w:val="auto"/>
                              </w:rPr>
                              <w:t>9/30/2018</w:t>
                            </w:r>
                          </w:p>
                        </w:tc>
                        <w:tc>
                          <w:tcPr>
                            <w:tcW w:w="3788" w:type="dxa"/>
                          </w:tcPr>
                          <w:p w14:paraId="328806A3" w14:textId="77777777" w:rsidR="00550D95" w:rsidRDefault="00550D95">
                            <w:pPr>
                              <w:rPr>
                                <w:color w:val="auto"/>
                              </w:rPr>
                            </w:pPr>
                            <w:r>
                              <w:rPr>
                                <w:color w:val="auto"/>
                              </w:rPr>
                              <w:t xml:space="preserve">TD AMERITRADE </w:t>
                            </w:r>
                            <w:bookmarkStart w:id="1" w:name="_GoBack"/>
                            <w:bookmarkEnd w:id="1"/>
                          </w:p>
                        </w:tc>
                      </w:tr>
                    </w:tbl>
                    <w:p w14:paraId="1184211A" w14:textId="77777777" w:rsidR="00550D95" w:rsidRPr="00550D95" w:rsidRDefault="00550D95">
                      <w:pPr>
                        <w:rPr>
                          <w:color w:val="auto"/>
                        </w:rPr>
                      </w:pPr>
                    </w:p>
                  </w:txbxContent>
                </v:textbox>
              </v:shape>
            </w:pict>
          </mc:Fallback>
        </mc:AlternateContent>
      </w:r>
    </w:p>
    <w:p w14:paraId="7DCB69CA" w14:textId="77777777" w:rsidR="00E94B5F" w:rsidRPr="004B7E44" w:rsidRDefault="00E94B5F" w:rsidP="004B7E44"/>
    <w:sectPr w:rsidR="00E94B5F" w:rsidRPr="004B7E44"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DBB6A" w14:textId="77777777" w:rsidR="00156E1C" w:rsidRDefault="00156E1C" w:rsidP="004B7E44">
      <w:r>
        <w:separator/>
      </w:r>
    </w:p>
  </w:endnote>
  <w:endnote w:type="continuationSeparator" w:id="0">
    <w:p w14:paraId="0BEADD40" w14:textId="77777777" w:rsidR="00156E1C" w:rsidRDefault="00156E1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1DD83E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C1AF95F" w14:textId="77777777" w:rsidR="004B7E44" w:rsidRDefault="004B7E44" w:rsidP="004B7E44">
          <w:pPr>
            <w:pStyle w:val="Footer"/>
          </w:pPr>
          <w:r>
            <w:t>www.</w:t>
          </w:r>
          <w:r w:rsidR="00D7643F">
            <w:t>edneyfuneralhomeinc</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6505EDCF" w14:textId="77777777" w:rsidR="005A718F" w:rsidRDefault="005A718F" w:rsidP="004B7E44">
        <w:pPr>
          <w:pStyle w:val="Footer"/>
        </w:pPr>
        <w:r>
          <w:fldChar w:fldCharType="begin"/>
        </w:r>
        <w:r>
          <w:instrText xml:space="preserve"> PAGE   \* MERGEFORMAT </w:instrText>
        </w:r>
        <w:r>
          <w:fldChar w:fldCharType="separate"/>
        </w:r>
        <w:r w:rsidR="00550D9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F4B97" w14:textId="77777777" w:rsidR="00156E1C" w:rsidRDefault="00156E1C" w:rsidP="004B7E44">
      <w:r>
        <w:separator/>
      </w:r>
    </w:p>
  </w:footnote>
  <w:footnote w:type="continuationSeparator" w:id="0">
    <w:p w14:paraId="3AE5D260" w14:textId="77777777" w:rsidR="00156E1C" w:rsidRDefault="00156E1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6FB4DE4" w14:textId="77777777" w:rsidTr="004B7E44">
      <w:trPr>
        <w:trHeight w:val="1318"/>
      </w:trPr>
      <w:tc>
        <w:tcPr>
          <w:tcW w:w="12210" w:type="dxa"/>
          <w:tcBorders>
            <w:top w:val="nil"/>
            <w:left w:val="nil"/>
            <w:bottom w:val="nil"/>
            <w:right w:val="nil"/>
          </w:tcBorders>
        </w:tcPr>
        <w:p w14:paraId="677A3976" w14:textId="77777777" w:rsidR="004B7E44" w:rsidRDefault="004B7E44" w:rsidP="004B7E44">
          <w:pPr>
            <w:pStyle w:val="Header"/>
          </w:pPr>
          <w:r>
            <w:rPr>
              <w:noProof/>
            </w:rPr>
            <mc:AlternateContent>
              <mc:Choice Requires="wps">
                <w:drawing>
                  <wp:inline distT="0" distB="0" distL="0" distR="0" wp14:anchorId="04E71647" wp14:editId="304E5FC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4B13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550D95">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E7164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7CC4B13D"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550D95">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377F"/>
    <w:multiLevelType w:val="hybridMultilevel"/>
    <w:tmpl w:val="055A8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16F45"/>
    <w:multiLevelType w:val="hybridMultilevel"/>
    <w:tmpl w:val="FAC0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EF31CA"/>
    <w:multiLevelType w:val="hybridMultilevel"/>
    <w:tmpl w:val="AB6C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2735B"/>
    <w:multiLevelType w:val="hybridMultilevel"/>
    <w:tmpl w:val="5D2C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A42451"/>
    <w:multiLevelType w:val="hybridMultilevel"/>
    <w:tmpl w:val="C004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E1C"/>
    <w:rsid w:val="00156E1C"/>
    <w:rsid w:val="00293B83"/>
    <w:rsid w:val="004B7E44"/>
    <w:rsid w:val="004D5252"/>
    <w:rsid w:val="004F2B86"/>
    <w:rsid w:val="00550D95"/>
    <w:rsid w:val="005A718F"/>
    <w:rsid w:val="006A3CE7"/>
    <w:rsid w:val="007516CF"/>
    <w:rsid w:val="008B33BC"/>
    <w:rsid w:val="009120E9"/>
    <w:rsid w:val="00945900"/>
    <w:rsid w:val="009C396C"/>
    <w:rsid w:val="00B572B4"/>
    <w:rsid w:val="00D7643F"/>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5DC89"/>
  <w15:chartTrackingRefBased/>
  <w15:docId w15:val="{F8BB2306-35CC-49A0-8774-2EB090BD8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156E1C"/>
    <w:pPr>
      <w:ind w:left="720"/>
      <w:contextualSpacing/>
    </w:pPr>
  </w:style>
  <w:style w:type="table" w:styleId="TableGrid">
    <w:name w:val="Table Grid"/>
    <w:basedOn w:val="TableNormal"/>
    <w:uiPriority w:val="39"/>
    <w:rsid w:val="00156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ney\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F1EBEE7904BCF9A05D81B2F32C482">
    <w:name w:val="AEEF1EBEE7904BCF9A05D81B2F32C482"/>
  </w:style>
  <w:style w:type="paragraph" w:customStyle="1" w:styleId="E4ED970CB22C49A494B65C63FE524665">
    <w:name w:val="E4ED970CB22C49A494B65C63FE524665"/>
  </w:style>
  <w:style w:type="paragraph" w:customStyle="1" w:styleId="57E226FEEB734C369481A77BBF80496C">
    <w:name w:val="57E226FEEB734C369481A77BBF80496C"/>
  </w:style>
  <w:style w:type="paragraph" w:customStyle="1" w:styleId="DE43565B8DC341F396138D25ACF660E6">
    <w:name w:val="DE43565B8DC341F396138D25ACF660E6"/>
  </w:style>
  <w:style w:type="paragraph" w:customStyle="1" w:styleId="B77D1106DCAA4168A0331F76E8BB4AAC">
    <w:name w:val="B77D1106DCAA4168A0331F76E8BB4AAC"/>
  </w:style>
  <w:style w:type="paragraph" w:customStyle="1" w:styleId="6F36A73474624F869160E916EFC2CA64">
    <w:name w:val="6F36A73474624F869160E916EFC2CA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30</TotalTime>
  <Pages>3</Pages>
  <Words>37</Words>
  <Characters>217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Edney</dc:creator>
  <cp:keywords/>
  <dc:description/>
  <cp:lastModifiedBy>Claude Edney</cp:lastModifiedBy>
  <cp:revision>1</cp:revision>
  <dcterms:created xsi:type="dcterms:W3CDTF">2018-07-09T19:11:00Z</dcterms:created>
  <dcterms:modified xsi:type="dcterms:W3CDTF">2018-07-09T19:41:00Z</dcterms:modified>
</cp:coreProperties>
</file>